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18"/>
      </w:tblGrid>
      <w:tr w:rsidR="00545B7A" w14:paraId="3519185C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3490E11E" w14:textId="4598C97A" w:rsidR="00545B7A" w:rsidRPr="00A428CA" w:rsidRDefault="005F61E0" w:rsidP="00A428CA">
            <w:pPr>
              <w:pStyle w:val="Title"/>
            </w:pPr>
            <w:r>
              <w:t>Cornel Stoica</w:t>
            </w:r>
            <w:r w:rsidR="00AB762F">
              <w:t xml:space="preserve"> – Software Engineer</w:t>
            </w:r>
          </w:p>
        </w:tc>
      </w:tr>
    </w:tbl>
    <w:p w14:paraId="1EC860CF" w14:textId="59EDB7F5" w:rsidR="00A428CA" w:rsidRPr="00A428CA" w:rsidRDefault="005F61E0" w:rsidP="00A428CA">
      <w:pPr>
        <w:pStyle w:val="Contact"/>
      </w:pPr>
      <w:r w:rsidRPr="005F61E0">
        <w:t xml:space="preserve">Beaverton, OR </w:t>
      </w:r>
      <w:r w:rsidR="00A428CA" w:rsidRPr="00A428CA">
        <w:t>| (</w:t>
      </w:r>
      <w:r>
        <w:t>503</w:t>
      </w:r>
      <w:r w:rsidR="00A428CA" w:rsidRPr="00A428CA">
        <w:t xml:space="preserve">) </w:t>
      </w:r>
      <w:r>
        <w:t>457</w:t>
      </w:r>
      <w:r w:rsidR="00A428CA" w:rsidRPr="00A428CA">
        <w:t>-</w:t>
      </w:r>
      <w:r>
        <w:t>2798</w:t>
      </w:r>
      <w:r w:rsidR="00A428CA" w:rsidRPr="00A428CA">
        <w:t xml:space="preserve"> | </w:t>
      </w:r>
      <w:r w:rsidR="009C301C" w:rsidRPr="009C301C">
        <w:t xml:space="preserve">c0rnel.st0ica@gmail.com </w:t>
      </w:r>
      <w:r w:rsidR="00A428CA" w:rsidRPr="00A428CA">
        <w:t xml:space="preserve">| </w:t>
      </w:r>
      <w:hyperlink r:id="rId11" w:history="1">
        <w:r w:rsidR="00F50767" w:rsidRPr="00F50767">
          <w:rPr>
            <w:rStyle w:val="Hyperlink"/>
          </w:rPr>
          <w:t>https://www.corneldev.pro</w:t>
        </w:r>
      </w:hyperlink>
    </w:p>
    <w:p w14:paraId="0836A172" w14:textId="77777777" w:rsidR="00A428CA" w:rsidRPr="00A428CA" w:rsidRDefault="00A428CA" w:rsidP="00A428CA">
      <w:pPr>
        <w:pStyle w:val="Heading1"/>
      </w:pPr>
      <w:r w:rsidRPr="00A428CA">
        <w:t>Profile</w:t>
      </w:r>
    </w:p>
    <w:p w14:paraId="02F42D46" w14:textId="08F00111" w:rsidR="000F3CA9" w:rsidRPr="00A428CA" w:rsidRDefault="00FC2DCF" w:rsidP="000F3CA9">
      <w:pPr>
        <w:pStyle w:val="Heading2"/>
      </w:pPr>
      <w:r w:rsidRPr="00FC2DCF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Highly motivated Software Engineer </w:t>
      </w:r>
      <w:r w:rsidR="00BE053D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student </w:t>
      </w:r>
      <w:r w:rsidRPr="00FC2DCF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with </w:t>
      </w:r>
      <w:r w:rsidR="00BE053D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internship</w:t>
      </w:r>
      <w:r w:rsidRPr="00FC2DCF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 experience in developing and debugging robust engineering tools and software solutions</w:t>
      </w:r>
      <w:r w:rsidR="00BE053D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 s</w:t>
      </w:r>
      <w:r w:rsidRPr="00FC2DCF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eeking to leverage my skills and experience in a challenging role at a forward-thinking organization.</w:t>
      </w:r>
      <w:r w:rsidR="00847202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br/>
      </w:r>
      <w:r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br/>
      </w:r>
      <w:r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br/>
      </w:r>
      <w:r w:rsidR="00A428CA" w:rsidRPr="000F3CA9">
        <w:rPr>
          <w:caps w:val="0"/>
          <w:color w:val="2A7B88" w:themeColor="accent1" w:themeShade="BF"/>
          <w:sz w:val="28"/>
          <w:szCs w:val="32"/>
        </w:rPr>
        <w:t>Experience</w:t>
      </w:r>
      <w:r w:rsidR="000458C3">
        <w:br/>
      </w:r>
      <w:r w:rsidR="000458C3">
        <w:br/>
      </w:r>
      <w:r w:rsidR="000F3CA9">
        <w:t>VALIDATION TECHNICIAN</w:t>
      </w:r>
      <w:r w:rsidR="000F3CA9" w:rsidRPr="00A428CA">
        <w:t xml:space="preserve"> | </w:t>
      </w:r>
      <w:r w:rsidR="00C71703">
        <w:t>INTEL</w:t>
      </w:r>
      <w:r w:rsidR="000F3CA9" w:rsidRPr="003C67D7">
        <w:t xml:space="preserve"> </w:t>
      </w:r>
      <w:r w:rsidR="000F3CA9" w:rsidRPr="00A428CA">
        <w:t xml:space="preserve">| </w:t>
      </w:r>
      <w:r w:rsidR="00F52722">
        <w:t xml:space="preserve">HILLSBORO, OR | </w:t>
      </w:r>
      <w:r w:rsidR="00150F53">
        <w:t xml:space="preserve">AUG </w:t>
      </w:r>
      <w:r w:rsidR="000F3CA9" w:rsidRPr="00A428CA">
        <w:t>20</w:t>
      </w:r>
      <w:r w:rsidR="000F3CA9">
        <w:t>2</w:t>
      </w:r>
      <w:r w:rsidR="002C27EC">
        <w:t>4</w:t>
      </w:r>
      <w:r w:rsidR="000F3CA9" w:rsidRPr="00A428CA">
        <w:t xml:space="preserve"> </w:t>
      </w:r>
      <w:r w:rsidR="000F3CA9">
        <w:t>–</w:t>
      </w:r>
      <w:r w:rsidR="000F3CA9" w:rsidRPr="00A428CA">
        <w:t xml:space="preserve"> </w:t>
      </w:r>
      <w:r w:rsidR="002C27EC">
        <w:t>PRESENT</w:t>
      </w:r>
    </w:p>
    <w:p w14:paraId="4926940C" w14:textId="7B80C006" w:rsidR="00F44C1C" w:rsidRDefault="00F44C1C" w:rsidP="00F44C1C">
      <w:pPr>
        <w:pStyle w:val="ListBullet"/>
        <w:numPr>
          <w:ilvl w:val="0"/>
          <w:numId w:val="28"/>
        </w:numPr>
        <w:ind w:left="0" w:hanging="180"/>
      </w:pPr>
      <w:r>
        <w:t xml:space="preserve">Troubleshot </w:t>
      </w:r>
      <w:r w:rsidR="00B727D7">
        <w:t xml:space="preserve">machine </w:t>
      </w:r>
      <w:r>
        <w:t>issues using PowerShell and command-line scripts to support remote diagnostics</w:t>
      </w:r>
      <w:r w:rsidR="00B727D7">
        <w:t>.</w:t>
      </w:r>
    </w:p>
    <w:p w14:paraId="680A6780" w14:textId="4A693B33" w:rsidR="00F44C1C" w:rsidRDefault="00F44C1C" w:rsidP="00F44C1C">
      <w:pPr>
        <w:pStyle w:val="ListBullet"/>
        <w:numPr>
          <w:ilvl w:val="0"/>
          <w:numId w:val="28"/>
        </w:numPr>
        <w:ind w:left="0" w:hanging="180"/>
      </w:pPr>
      <w:r>
        <w:t xml:space="preserve">Executed Bluetooth </w:t>
      </w:r>
      <w:r w:rsidR="00B727D7">
        <w:t>and Wi- Fi</w:t>
      </w:r>
      <w:r w:rsidR="00F62655">
        <w:t xml:space="preserve"> </w:t>
      </w:r>
      <w:r>
        <w:t>test cases with HLK software, ensuring devices met performance and compliance standards.</w:t>
      </w:r>
    </w:p>
    <w:p w14:paraId="005C87FD" w14:textId="6F1B31A3" w:rsidR="00E34EA2" w:rsidRDefault="00F44C1C" w:rsidP="00F44C1C">
      <w:pPr>
        <w:pStyle w:val="ListBullet"/>
        <w:numPr>
          <w:ilvl w:val="0"/>
          <w:numId w:val="28"/>
        </w:numPr>
        <w:ind w:left="0" w:hanging="180"/>
      </w:pPr>
      <w:r>
        <w:t>Imaged and configured machines for testing, maintaining reliable environments for validation.</w:t>
      </w:r>
    </w:p>
    <w:p w14:paraId="47AB8AEA" w14:textId="4802BE27" w:rsidR="0075155B" w:rsidRPr="00A428CA" w:rsidRDefault="00E34EA2" w:rsidP="00F44C1C">
      <w:pPr>
        <w:pStyle w:val="ListBullet"/>
        <w:numPr>
          <w:ilvl w:val="0"/>
          <w:numId w:val="28"/>
        </w:numPr>
        <w:ind w:left="0" w:hanging="180"/>
      </w:pPr>
      <w:r>
        <w:t>Utilized Excel vlookups, formulas, pivot tables, and charts to organize, sort, and report data and findings.</w:t>
      </w:r>
      <w:r>
        <w:br/>
      </w:r>
    </w:p>
    <w:p w14:paraId="1AFD06B5" w14:textId="638BFA93" w:rsidR="0075155B" w:rsidRPr="00A428CA" w:rsidRDefault="001B4908" w:rsidP="0015127B">
      <w:pPr>
        <w:pStyle w:val="Heading2"/>
      </w:pPr>
      <w:r>
        <w:t>COMPUTER SCIENCE INTERN</w:t>
      </w:r>
      <w:r w:rsidR="00A428CA" w:rsidRPr="00A428CA">
        <w:t xml:space="preserve"> | </w:t>
      </w:r>
      <w:r w:rsidR="003C67D7" w:rsidRPr="003C67D7">
        <w:t xml:space="preserve">Siemens </w:t>
      </w:r>
      <w:r w:rsidR="003C67D7">
        <w:t>EDA</w:t>
      </w:r>
      <w:r w:rsidR="003C67D7" w:rsidRPr="003C67D7">
        <w:t xml:space="preserve"> </w:t>
      </w:r>
      <w:r w:rsidR="00A428CA" w:rsidRPr="00A428CA">
        <w:t xml:space="preserve">| </w:t>
      </w:r>
      <w:r w:rsidR="00477F1A">
        <w:t xml:space="preserve">WILSONVILLE, OR | </w:t>
      </w:r>
      <w:r w:rsidR="00CD4AC7">
        <w:t>JUN</w:t>
      </w:r>
      <w:r w:rsidR="00150F53">
        <w:t>E</w:t>
      </w:r>
      <w:r w:rsidR="00A428CA" w:rsidRPr="00A428CA">
        <w:t xml:space="preserve"> 20</w:t>
      </w:r>
      <w:r w:rsidR="00CD4AC7">
        <w:t>23</w:t>
      </w:r>
      <w:r w:rsidR="00A428CA" w:rsidRPr="00A428CA">
        <w:t xml:space="preserve"> </w:t>
      </w:r>
      <w:r w:rsidR="00CD4AC7">
        <w:t>–</w:t>
      </w:r>
      <w:r w:rsidR="00A428CA" w:rsidRPr="00A428CA">
        <w:t xml:space="preserve"> </w:t>
      </w:r>
      <w:r w:rsidR="00CD4AC7">
        <w:t>DEC 2023</w:t>
      </w:r>
    </w:p>
    <w:p w14:paraId="14E417F9" w14:textId="5485FAD8" w:rsidR="00D64A4F" w:rsidRPr="00D64A4F" w:rsidRDefault="00D64A4F" w:rsidP="00D23A78">
      <w:pPr>
        <w:pStyle w:val="ListBullet"/>
        <w:numPr>
          <w:ilvl w:val="0"/>
          <w:numId w:val="28"/>
        </w:numPr>
        <w:ind w:left="0" w:hanging="180"/>
      </w:pPr>
      <w:r w:rsidRPr="00D64A4F">
        <w:t xml:space="preserve">Built a robust and scalable engineering tool integrated into the GitLab pipeline, usable across </w:t>
      </w:r>
      <w:r w:rsidR="00926886">
        <w:t>business</w:t>
      </w:r>
      <w:r w:rsidRPr="00D64A4F">
        <w:t>.</w:t>
      </w:r>
    </w:p>
    <w:p w14:paraId="62A42C3D" w14:textId="77777777" w:rsidR="008E4AD9" w:rsidRDefault="00792328" w:rsidP="00D23A78">
      <w:pPr>
        <w:pStyle w:val="ListBullet"/>
        <w:numPr>
          <w:ilvl w:val="0"/>
          <w:numId w:val="28"/>
        </w:numPr>
        <w:ind w:left="0" w:hanging="180"/>
      </w:pPr>
      <w:r w:rsidRPr="00792328">
        <w:t>Debugged, reviewed, and resolved bugs in production code, improving overall system stability.</w:t>
      </w:r>
    </w:p>
    <w:p w14:paraId="11FDEA9E" w14:textId="3D028B1D" w:rsidR="00D1577F" w:rsidRPr="00A428CA" w:rsidRDefault="00D1577F" w:rsidP="00D23A78">
      <w:pPr>
        <w:pStyle w:val="ListBullet"/>
        <w:numPr>
          <w:ilvl w:val="0"/>
          <w:numId w:val="28"/>
        </w:numPr>
        <w:ind w:left="0" w:hanging="180"/>
      </w:pPr>
      <w:r>
        <w:t>A</w:t>
      </w:r>
      <w:r w:rsidR="00811E50" w:rsidRPr="00D1577F">
        <w:t>dopted agile methodologies and provided recommendations for continuous improvement.</w:t>
      </w:r>
      <w:r>
        <w:br/>
      </w:r>
      <w:r w:rsidRPr="008E4AD9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br/>
        <w:t xml:space="preserve">COMPUTER SCIENCE INTERN | </w:t>
      </w:r>
      <w:r w:rsidR="00E57F52" w:rsidRPr="00E57F52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 xml:space="preserve">Biamp Systems </w:t>
      </w:r>
      <w:r w:rsidRPr="008E4AD9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 xml:space="preserve">| </w:t>
      </w:r>
      <w:r w:rsidR="0057065F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 xml:space="preserve">BEAVERTON, OR | </w:t>
      </w:r>
      <w:r w:rsidRPr="008E4AD9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>JUNE 202</w:t>
      </w:r>
      <w:r w:rsidR="000B0DAA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>2</w:t>
      </w:r>
      <w:r w:rsidRPr="008E4AD9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 xml:space="preserve"> – DEC 202</w:t>
      </w:r>
      <w:r w:rsidR="000B0DAA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>2</w:t>
      </w:r>
    </w:p>
    <w:p w14:paraId="06A2FF8F" w14:textId="0A5B7DF8" w:rsidR="00596FAC" w:rsidRPr="00596FAC" w:rsidRDefault="00596FAC" w:rsidP="00D23A78">
      <w:pPr>
        <w:pStyle w:val="ListBullet"/>
        <w:numPr>
          <w:ilvl w:val="0"/>
          <w:numId w:val="28"/>
        </w:numPr>
        <w:ind w:left="0" w:hanging="180"/>
      </w:pPr>
      <w:r w:rsidRPr="00596FAC">
        <w:t xml:space="preserve">Improved firmware codebase </w:t>
      </w:r>
      <w:r w:rsidR="000A7E34">
        <w:t>via</w:t>
      </w:r>
      <w:r w:rsidRPr="00596FAC">
        <w:t xml:space="preserve"> bug</w:t>
      </w:r>
      <w:r w:rsidR="000A7E34">
        <w:t xml:space="preserve"> </w:t>
      </w:r>
      <w:r w:rsidRPr="00596FAC">
        <w:t>fix</w:t>
      </w:r>
      <w:r w:rsidR="000A7E34">
        <w:t xml:space="preserve">es, code </w:t>
      </w:r>
      <w:r w:rsidR="007B4469">
        <w:t xml:space="preserve">deprecation, </w:t>
      </w:r>
      <w:r w:rsidR="007B4469" w:rsidRPr="00596FAC">
        <w:t>and</w:t>
      </w:r>
      <w:r w:rsidRPr="00596FAC">
        <w:t xml:space="preserve"> code modernization, reducing overall code size by 15% and speeding up compilation time by 20%.</w:t>
      </w:r>
    </w:p>
    <w:p w14:paraId="4E366280" w14:textId="339C9CA0" w:rsidR="00265948" w:rsidRDefault="007E1A73" w:rsidP="00D23A78">
      <w:pPr>
        <w:pStyle w:val="ListBullet"/>
        <w:numPr>
          <w:ilvl w:val="0"/>
          <w:numId w:val="28"/>
        </w:numPr>
        <w:ind w:left="0" w:hanging="180"/>
      </w:pPr>
      <w:r w:rsidRPr="007E1A73">
        <w:t xml:space="preserve">Upgraded internal Python-based engineering tool </w:t>
      </w:r>
      <w:r w:rsidR="00B54253">
        <w:t xml:space="preserve">for </w:t>
      </w:r>
      <w:r w:rsidRPr="007E1A73">
        <w:t>multiple OSs, enhancing productivity.</w:t>
      </w:r>
    </w:p>
    <w:p w14:paraId="5DAA4A84" w14:textId="498997F4" w:rsidR="00223DE0" w:rsidRPr="00A428CA" w:rsidRDefault="00273AA0" w:rsidP="00D23A78">
      <w:pPr>
        <w:pStyle w:val="ListBullet"/>
        <w:numPr>
          <w:ilvl w:val="0"/>
          <w:numId w:val="28"/>
        </w:numPr>
        <w:ind w:left="0" w:hanging="180"/>
      </w:pPr>
      <w:r w:rsidRPr="00273AA0">
        <w:t xml:space="preserve">Worked with bootloaders </w:t>
      </w:r>
      <w:r w:rsidR="00480FCA">
        <w:t>on</w:t>
      </w:r>
      <w:r w:rsidRPr="00273AA0">
        <w:t xml:space="preserve"> embedded devices, contributing to enhanced device functionality.</w:t>
      </w:r>
      <w:r w:rsidR="001B74FE">
        <w:br/>
      </w:r>
      <w:r w:rsidR="000D1B95" w:rsidRPr="00265948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</w:rPr>
        <w:br/>
      </w:r>
      <w:r w:rsidR="000D0EDE" w:rsidRPr="00265948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>TEST TECHNICIAN</w:t>
      </w:r>
      <w:r w:rsidR="00223DE0" w:rsidRPr="00265948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 xml:space="preserve"> | </w:t>
      </w:r>
      <w:r w:rsidR="006E57C3" w:rsidRPr="00265948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 xml:space="preserve">Novus Labs </w:t>
      </w:r>
      <w:r w:rsidR="00223DE0" w:rsidRPr="00265948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 xml:space="preserve">| </w:t>
      </w:r>
      <w:r w:rsidR="002E54B1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 xml:space="preserve">HILLSBORO, OR | </w:t>
      </w:r>
      <w:r w:rsidR="008B6AA6" w:rsidRPr="00265948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>Aug</w:t>
      </w:r>
      <w:r w:rsidR="00223DE0" w:rsidRPr="00265948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 xml:space="preserve"> 202</w:t>
      </w:r>
      <w:r w:rsidR="008B6AA6" w:rsidRPr="00265948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>1</w:t>
      </w:r>
      <w:r w:rsidR="00223DE0" w:rsidRPr="00265948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 xml:space="preserve"> – </w:t>
      </w:r>
      <w:r w:rsidR="008B6AA6" w:rsidRPr="00265948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>Jan</w:t>
      </w:r>
      <w:r w:rsidR="00223DE0" w:rsidRPr="00265948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 xml:space="preserve"> 2022</w:t>
      </w:r>
    </w:p>
    <w:p w14:paraId="63737365" w14:textId="77777777" w:rsidR="002674C4" w:rsidRDefault="009C467B" w:rsidP="00D23A78">
      <w:pPr>
        <w:pStyle w:val="ListBullet"/>
        <w:numPr>
          <w:ilvl w:val="0"/>
          <w:numId w:val="28"/>
        </w:numPr>
        <w:ind w:left="0" w:hanging="180"/>
      </w:pPr>
      <w:r w:rsidRPr="009C467B">
        <w:t>Tested and troubleshot electronic consumer devices, ensuring proper functionality.</w:t>
      </w:r>
    </w:p>
    <w:p w14:paraId="14315294" w14:textId="77938642" w:rsidR="00366F3B" w:rsidRPr="00A428CA" w:rsidRDefault="002E21CD" w:rsidP="00366F3B">
      <w:pPr>
        <w:pStyle w:val="ListBullet"/>
        <w:numPr>
          <w:ilvl w:val="0"/>
          <w:numId w:val="28"/>
        </w:numPr>
        <w:ind w:left="0" w:hanging="180"/>
      </w:pPr>
      <w:r>
        <w:t>Communicated with cross-functional teams to provide improvements and suggestions.</w:t>
      </w:r>
      <w:r w:rsidR="000D7984">
        <w:br/>
      </w:r>
      <w:r w:rsidR="000D7984">
        <w:br/>
      </w:r>
      <w:r w:rsidR="00477F1A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>DATA TECHNICIAN</w:t>
      </w:r>
      <w:r w:rsidR="00366F3B" w:rsidRPr="00265948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 xml:space="preserve"> | </w:t>
      </w:r>
      <w:r w:rsidR="00477F1A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>OFFICE ALLY</w:t>
      </w:r>
      <w:r w:rsidR="00366F3B" w:rsidRPr="00265948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 xml:space="preserve"> | </w:t>
      </w:r>
      <w:r w:rsidR="00401179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 xml:space="preserve">VANCOUVER, WA | </w:t>
      </w:r>
      <w:r w:rsidR="00D46352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 xml:space="preserve">JAN </w:t>
      </w:r>
      <w:r w:rsidR="00366F3B" w:rsidRPr="00265948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>20</w:t>
      </w:r>
      <w:r w:rsidR="00401179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>15</w:t>
      </w:r>
      <w:r w:rsidR="00366F3B" w:rsidRPr="00265948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 xml:space="preserve"> – </w:t>
      </w:r>
      <w:r w:rsidR="00401179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>NOV</w:t>
      </w:r>
      <w:r w:rsidR="00366F3B" w:rsidRPr="00265948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 xml:space="preserve"> 202</w:t>
      </w:r>
      <w:r w:rsidR="00401179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</w:rPr>
        <w:t>0</w:t>
      </w:r>
    </w:p>
    <w:p w14:paraId="4339B954" w14:textId="2BB35815" w:rsidR="00366F3B" w:rsidRDefault="00896FB2" w:rsidP="00366F3B">
      <w:pPr>
        <w:pStyle w:val="ListBullet"/>
        <w:numPr>
          <w:ilvl w:val="0"/>
          <w:numId w:val="28"/>
        </w:numPr>
        <w:ind w:left="0" w:hanging="180"/>
      </w:pPr>
      <w:r>
        <w:t>Processed electronic medical and dental claims.</w:t>
      </w:r>
    </w:p>
    <w:p w14:paraId="58A3B1A1" w14:textId="341CB10B" w:rsidR="0040296D" w:rsidRPr="005A2095" w:rsidRDefault="00896FB2" w:rsidP="008A22C6">
      <w:pPr>
        <w:pStyle w:val="ListBullet"/>
        <w:numPr>
          <w:ilvl w:val="0"/>
          <w:numId w:val="28"/>
        </w:numPr>
        <w:ind w:left="0" w:hanging="180"/>
      </w:pPr>
      <w:r>
        <w:t>Worked with providers and insurance companies in keeping data clean and up-to-date</w:t>
      </w:r>
      <w:r w:rsidR="00865CC1" w:rsidRPr="008A22C6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</w:rPr>
        <w:br/>
      </w:r>
      <w:r w:rsidR="00BF57C5" w:rsidRPr="008A22C6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</w:rPr>
        <w:br/>
      </w:r>
      <w:r w:rsidR="00A428CA" w:rsidRPr="008A22C6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</w:rPr>
        <w:t>Education</w:t>
      </w:r>
      <w:r w:rsidR="004B3B07" w:rsidRPr="008A22C6">
        <w:rPr>
          <w:rFonts w:asciiTheme="majorHAnsi" w:eastAsiaTheme="majorEastAsia" w:hAnsiTheme="majorHAnsi" w:cstheme="majorBidi"/>
          <w:color w:val="2A7B88" w:themeColor="accent1" w:themeShade="BF"/>
          <w:sz w:val="28"/>
          <w:szCs w:val="32"/>
        </w:rPr>
        <w:br/>
      </w:r>
      <w:r w:rsidR="0072780D" w:rsidRPr="004B3B07">
        <w:t>Bachelor of Science in Software Engineering</w:t>
      </w:r>
      <w:r w:rsidR="004B3B07">
        <w:br/>
      </w:r>
      <w:r w:rsidR="0072780D" w:rsidRPr="004B3B07">
        <w:t>Oregon Institute of Technology, Wilsonville, OR | 20</w:t>
      </w:r>
      <w:r w:rsidR="00386EE0">
        <w:t>21</w:t>
      </w:r>
      <w:r w:rsidR="0072780D" w:rsidRPr="004B3B07">
        <w:t xml:space="preserve"> –</w:t>
      </w:r>
      <w:r w:rsidR="001E742F">
        <w:t xml:space="preserve"> </w:t>
      </w:r>
      <w:r w:rsidR="008F239D">
        <w:t>202</w:t>
      </w:r>
      <w:r w:rsidR="00386EE0">
        <w:t>6</w:t>
      </w:r>
      <w:r w:rsidR="008F239D">
        <w:t xml:space="preserve"> | GPA: 3.9</w:t>
      </w:r>
      <w:r w:rsidR="004B3B07">
        <w:br/>
      </w:r>
      <w:r w:rsidR="0072780D" w:rsidRPr="004B3B07">
        <w:lastRenderedPageBreak/>
        <w:t xml:space="preserve">Portland Community College, Portland, OR | 2016 </w:t>
      </w:r>
      <w:r w:rsidR="00C27BA4" w:rsidRPr="004B3B07">
        <w:t>–</w:t>
      </w:r>
      <w:r w:rsidR="0072780D" w:rsidRPr="004B3B07">
        <w:t xml:space="preserve"> 2019</w:t>
      </w:r>
      <w:r w:rsidR="005F4695">
        <w:t xml:space="preserve"> | GPA: 4.0</w:t>
      </w:r>
      <w:r w:rsidR="002F0347">
        <w:br/>
      </w:r>
      <w:r w:rsidR="009B3A6F">
        <w:t>Associate of Science in Information Technology – ITT Tech 2007</w:t>
      </w:r>
    </w:p>
    <w:p w14:paraId="6F7B95CB" w14:textId="02C923D2" w:rsidR="006270A9" w:rsidRDefault="004B3B07" w:rsidP="0072780D">
      <w:pPr>
        <w:pStyle w:val="Heading1"/>
      </w:pPr>
      <w:r>
        <w:t>Projects</w:t>
      </w:r>
      <w:r w:rsidRPr="004B3B07">
        <w:rPr>
          <w:b w:val="0"/>
        </w:rPr>
        <w:br/>
      </w:r>
      <w:r w:rsidR="00F0790E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Junior Project </w:t>
      </w:r>
      <w:r w:rsidR="00E25C8F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–</w:t>
      </w:r>
      <w:r w:rsidR="00F0790E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 </w:t>
      </w:r>
      <w:proofErr w:type="spellStart"/>
      <w:r w:rsidR="00E25C8F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NotiFi</w:t>
      </w:r>
      <w:proofErr w:type="spellEnd"/>
      <w:r w:rsidR="00E25C8F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 – A custom financial price notification </w:t>
      </w:r>
      <w:r w:rsidR="00A078FF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mobile</w:t>
      </w:r>
      <w:r w:rsidR="00E25C8F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 app.</w:t>
      </w:r>
      <w:r w:rsidR="00F27A47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br/>
        <w:t>Senior Project – Word Mine – A fun and addicting Wordle-inspire</w:t>
      </w:r>
      <w:r w:rsidR="008825E0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d</w:t>
      </w:r>
      <w:r w:rsidR="00F27A47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 mobile game</w:t>
      </w:r>
      <w:r w:rsidR="009134F8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.</w:t>
      </w:r>
      <w:r w:rsidR="00B61C01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br/>
      </w:r>
      <w:r w:rsidR="000A0C47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Personal Projects – Crypto Dashboard and Anime Media Player</w:t>
      </w:r>
      <w:r w:rsidR="0072780D">
        <w:rPr>
          <w:caps/>
          <w:color w:val="262626" w:themeColor="text1" w:themeTint="D9"/>
          <w:sz w:val="24"/>
          <w:szCs w:val="26"/>
        </w:rPr>
        <w:br/>
      </w:r>
      <w:r w:rsidR="0072780D">
        <w:rPr>
          <w:caps/>
          <w:color w:val="262626" w:themeColor="text1" w:themeTint="D9"/>
          <w:sz w:val="24"/>
          <w:szCs w:val="26"/>
        </w:rPr>
        <w:br/>
      </w:r>
      <w:r w:rsidR="00A428CA" w:rsidRPr="00A428CA">
        <w:t>Skills</w:t>
      </w:r>
      <w:r w:rsidR="00AF6AA1">
        <w:br/>
      </w:r>
      <w:r w:rsidR="00135A58" w:rsidRPr="00135A58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Programming Languages: JavaScript, HTML/CSS, C/C++, Python, Dart</w:t>
      </w:r>
      <w:r w:rsidR="00135A58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br/>
      </w:r>
      <w:r w:rsidR="001C6851" w:rsidRPr="001C6851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Tools: </w:t>
      </w:r>
      <w:r w:rsidR="00E66C36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Amazon AWS S3, CloudFront CDN, </w:t>
      </w:r>
      <w:r w:rsidR="001C6851" w:rsidRPr="001C6851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Git</w:t>
      </w:r>
      <w:r w:rsidR="000969D5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lab</w:t>
      </w:r>
      <w:r w:rsidR="001C6851" w:rsidRPr="001C6851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, GitHub, Azure DevOps, Flutter, Jira</w:t>
      </w:r>
      <w:r w:rsidR="005949B0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, </w:t>
      </w:r>
      <w:r w:rsidR="00215072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Docker, Unix/Linux, </w:t>
      </w:r>
      <w:r w:rsidR="002E21CD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Express.js, </w:t>
      </w:r>
      <w:r w:rsidR="00DB27CA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Node.js</w:t>
      </w:r>
      <w:r w:rsidR="002F0442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, </w:t>
      </w:r>
      <w:r w:rsidR="002F0442" w:rsidRPr="00135A58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React</w:t>
      </w:r>
      <w:r w:rsidR="002F0442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.js</w:t>
      </w:r>
      <w:r w:rsidR="00B019AB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, SQL</w:t>
      </w:r>
      <w:r w:rsidR="00215072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, </w:t>
      </w:r>
      <w:r w:rsidR="009C0C63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AI Tools for code improvement</w:t>
      </w:r>
      <w:r w:rsidR="003545FB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, Microsoft Word/Excel</w:t>
      </w:r>
      <w:r w:rsidR="00E82627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br/>
      </w:r>
      <w:r w:rsidR="00E82627" w:rsidRPr="00E82627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Methodologies: Scrum, Agile</w:t>
      </w:r>
      <w:r w:rsidR="00B523CE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, CI/CD</w:t>
      </w:r>
    </w:p>
    <w:sectPr w:rsidR="006270A9" w:rsidSect="003359E6">
      <w:footerReference w:type="default" r:id="rId12"/>
      <w:type w:val="continuous"/>
      <w:pgSz w:w="12240" w:h="15840"/>
      <w:pgMar w:top="1008" w:right="1152" w:bottom="864" w:left="117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93AEA" w14:textId="77777777" w:rsidR="002A5636" w:rsidRDefault="002A5636">
      <w:pPr>
        <w:spacing w:after="0"/>
      </w:pPr>
      <w:r>
        <w:separator/>
      </w:r>
    </w:p>
  </w:endnote>
  <w:endnote w:type="continuationSeparator" w:id="0">
    <w:p w14:paraId="6A0972BA" w14:textId="77777777" w:rsidR="002A5636" w:rsidRDefault="002A56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AB7D3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C3461" w14:textId="77777777" w:rsidR="002A5636" w:rsidRDefault="002A5636">
      <w:pPr>
        <w:spacing w:after="0"/>
      </w:pPr>
      <w:r>
        <w:separator/>
      </w:r>
    </w:p>
  </w:footnote>
  <w:footnote w:type="continuationSeparator" w:id="0">
    <w:p w14:paraId="2AA108BE" w14:textId="77777777" w:rsidR="002A5636" w:rsidRDefault="002A56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AF165A5"/>
    <w:multiLevelType w:val="hybridMultilevel"/>
    <w:tmpl w:val="26061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3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4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6"/>
  </w:num>
  <w:num w:numId="15" w16cid:durableId="1323194480">
    <w:abstractNumId w:val="19"/>
  </w:num>
  <w:num w:numId="16" w16cid:durableId="1537156541">
    <w:abstractNumId w:val="14"/>
  </w:num>
  <w:num w:numId="17" w16cid:durableId="471366301">
    <w:abstractNumId w:val="18"/>
  </w:num>
  <w:num w:numId="18" w16cid:durableId="90509762">
    <w:abstractNumId w:val="10"/>
  </w:num>
  <w:num w:numId="19" w16cid:durableId="257639540">
    <w:abstractNumId w:val="24"/>
  </w:num>
  <w:num w:numId="20" w16cid:durableId="1499887979">
    <w:abstractNumId w:val="20"/>
  </w:num>
  <w:num w:numId="21" w16cid:durableId="238290248">
    <w:abstractNumId w:val="11"/>
  </w:num>
  <w:num w:numId="22" w16cid:durableId="1432437245">
    <w:abstractNumId w:val="17"/>
  </w:num>
  <w:num w:numId="23" w16cid:durableId="1062867802">
    <w:abstractNumId w:val="23"/>
  </w:num>
  <w:num w:numId="24" w16cid:durableId="263683987">
    <w:abstractNumId w:val="13"/>
  </w:num>
  <w:num w:numId="25" w16cid:durableId="507523982">
    <w:abstractNumId w:val="15"/>
  </w:num>
  <w:num w:numId="26" w16cid:durableId="580019779">
    <w:abstractNumId w:val="22"/>
  </w:num>
  <w:num w:numId="27" w16cid:durableId="642083452">
    <w:abstractNumId w:val="21"/>
  </w:num>
  <w:num w:numId="28" w16cid:durableId="533690299">
    <w:abstractNumId w:val="12"/>
  </w:num>
  <w:num w:numId="29" w16cid:durableId="17868513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1E0"/>
    <w:rsid w:val="000059EE"/>
    <w:rsid w:val="0001582B"/>
    <w:rsid w:val="00017941"/>
    <w:rsid w:val="00020346"/>
    <w:rsid w:val="00026FBA"/>
    <w:rsid w:val="000404F5"/>
    <w:rsid w:val="000458C3"/>
    <w:rsid w:val="00070763"/>
    <w:rsid w:val="0007149E"/>
    <w:rsid w:val="00082D1C"/>
    <w:rsid w:val="00082E6D"/>
    <w:rsid w:val="00085011"/>
    <w:rsid w:val="00090C8A"/>
    <w:rsid w:val="000925EB"/>
    <w:rsid w:val="000969D5"/>
    <w:rsid w:val="000A0C47"/>
    <w:rsid w:val="000A0F13"/>
    <w:rsid w:val="000A17E5"/>
    <w:rsid w:val="000A4719"/>
    <w:rsid w:val="000A4F59"/>
    <w:rsid w:val="000A7E34"/>
    <w:rsid w:val="000B0DAA"/>
    <w:rsid w:val="000B3CCE"/>
    <w:rsid w:val="000D0EDE"/>
    <w:rsid w:val="000D1B95"/>
    <w:rsid w:val="000D36F4"/>
    <w:rsid w:val="000D7984"/>
    <w:rsid w:val="000F1E4D"/>
    <w:rsid w:val="000F3CA9"/>
    <w:rsid w:val="000F6F53"/>
    <w:rsid w:val="00111716"/>
    <w:rsid w:val="001323F6"/>
    <w:rsid w:val="00135A58"/>
    <w:rsid w:val="00137193"/>
    <w:rsid w:val="00141A4C"/>
    <w:rsid w:val="00150F53"/>
    <w:rsid w:val="0015127B"/>
    <w:rsid w:val="001716CF"/>
    <w:rsid w:val="00175004"/>
    <w:rsid w:val="0019516A"/>
    <w:rsid w:val="001A35BD"/>
    <w:rsid w:val="001B29CF"/>
    <w:rsid w:val="001B4908"/>
    <w:rsid w:val="001B74FE"/>
    <w:rsid w:val="001C17AE"/>
    <w:rsid w:val="001C6851"/>
    <w:rsid w:val="001E2F50"/>
    <w:rsid w:val="001E742F"/>
    <w:rsid w:val="001F0405"/>
    <w:rsid w:val="00215072"/>
    <w:rsid w:val="00217816"/>
    <w:rsid w:val="00223DE0"/>
    <w:rsid w:val="00232312"/>
    <w:rsid w:val="0023259B"/>
    <w:rsid w:val="00234FF3"/>
    <w:rsid w:val="00252883"/>
    <w:rsid w:val="00255A02"/>
    <w:rsid w:val="00256FFC"/>
    <w:rsid w:val="00265948"/>
    <w:rsid w:val="002674C4"/>
    <w:rsid w:val="00273AA0"/>
    <w:rsid w:val="0028220F"/>
    <w:rsid w:val="0029269F"/>
    <w:rsid w:val="002A5636"/>
    <w:rsid w:val="002C0402"/>
    <w:rsid w:val="002C27EC"/>
    <w:rsid w:val="002C7A5C"/>
    <w:rsid w:val="002D5A09"/>
    <w:rsid w:val="002D6E34"/>
    <w:rsid w:val="002D77E3"/>
    <w:rsid w:val="002E21CD"/>
    <w:rsid w:val="002E54B1"/>
    <w:rsid w:val="002F0347"/>
    <w:rsid w:val="002F0442"/>
    <w:rsid w:val="002F43C5"/>
    <w:rsid w:val="00322CEF"/>
    <w:rsid w:val="00332B6F"/>
    <w:rsid w:val="00332BEF"/>
    <w:rsid w:val="003359E6"/>
    <w:rsid w:val="003545FB"/>
    <w:rsid w:val="00356C14"/>
    <w:rsid w:val="00357D9B"/>
    <w:rsid w:val="00360C19"/>
    <w:rsid w:val="003644A2"/>
    <w:rsid w:val="00366F3B"/>
    <w:rsid w:val="003744CD"/>
    <w:rsid w:val="00377AD0"/>
    <w:rsid w:val="003857FE"/>
    <w:rsid w:val="00386EE0"/>
    <w:rsid w:val="003953F1"/>
    <w:rsid w:val="003A7AEF"/>
    <w:rsid w:val="003B7C9D"/>
    <w:rsid w:val="003B7FA6"/>
    <w:rsid w:val="003C67D7"/>
    <w:rsid w:val="003C79BB"/>
    <w:rsid w:val="003C7FCA"/>
    <w:rsid w:val="003D19CB"/>
    <w:rsid w:val="003D1BF3"/>
    <w:rsid w:val="003D4A6C"/>
    <w:rsid w:val="003E18C8"/>
    <w:rsid w:val="003E5AA5"/>
    <w:rsid w:val="003F28EF"/>
    <w:rsid w:val="00401179"/>
    <w:rsid w:val="0040296D"/>
    <w:rsid w:val="00445342"/>
    <w:rsid w:val="00450BDD"/>
    <w:rsid w:val="004510A1"/>
    <w:rsid w:val="004528A5"/>
    <w:rsid w:val="00460E93"/>
    <w:rsid w:val="00477F1A"/>
    <w:rsid w:val="00480349"/>
    <w:rsid w:val="00480FCA"/>
    <w:rsid w:val="0048251F"/>
    <w:rsid w:val="00495E23"/>
    <w:rsid w:val="004A058C"/>
    <w:rsid w:val="004B3B07"/>
    <w:rsid w:val="004B59B0"/>
    <w:rsid w:val="004C4865"/>
    <w:rsid w:val="004E1AEF"/>
    <w:rsid w:val="004F1288"/>
    <w:rsid w:val="004F49C1"/>
    <w:rsid w:val="004F740A"/>
    <w:rsid w:val="0052499C"/>
    <w:rsid w:val="00544927"/>
    <w:rsid w:val="00545B7A"/>
    <w:rsid w:val="00557E35"/>
    <w:rsid w:val="0057065F"/>
    <w:rsid w:val="00574D5F"/>
    <w:rsid w:val="00582DDB"/>
    <w:rsid w:val="00584EB7"/>
    <w:rsid w:val="00585484"/>
    <w:rsid w:val="005949B0"/>
    <w:rsid w:val="00596FAC"/>
    <w:rsid w:val="005A2095"/>
    <w:rsid w:val="005A6838"/>
    <w:rsid w:val="005C259F"/>
    <w:rsid w:val="005C4F47"/>
    <w:rsid w:val="005D36D3"/>
    <w:rsid w:val="005E55F4"/>
    <w:rsid w:val="005F4695"/>
    <w:rsid w:val="005F61E0"/>
    <w:rsid w:val="006034AE"/>
    <w:rsid w:val="00617B26"/>
    <w:rsid w:val="0062052A"/>
    <w:rsid w:val="006270A9"/>
    <w:rsid w:val="006271E1"/>
    <w:rsid w:val="0063068A"/>
    <w:rsid w:val="00636302"/>
    <w:rsid w:val="0064130E"/>
    <w:rsid w:val="006418CF"/>
    <w:rsid w:val="006456FF"/>
    <w:rsid w:val="00647622"/>
    <w:rsid w:val="00655C9F"/>
    <w:rsid w:val="006565E9"/>
    <w:rsid w:val="00675956"/>
    <w:rsid w:val="00676587"/>
    <w:rsid w:val="00681034"/>
    <w:rsid w:val="006830D7"/>
    <w:rsid w:val="00690918"/>
    <w:rsid w:val="00697E2A"/>
    <w:rsid w:val="006A3364"/>
    <w:rsid w:val="006A55B0"/>
    <w:rsid w:val="006C1CEA"/>
    <w:rsid w:val="006E3595"/>
    <w:rsid w:val="006E57C3"/>
    <w:rsid w:val="006E66E6"/>
    <w:rsid w:val="006F7A9E"/>
    <w:rsid w:val="00705944"/>
    <w:rsid w:val="00706247"/>
    <w:rsid w:val="0071418C"/>
    <w:rsid w:val="0072780D"/>
    <w:rsid w:val="00741202"/>
    <w:rsid w:val="007418FB"/>
    <w:rsid w:val="0075155B"/>
    <w:rsid w:val="00754703"/>
    <w:rsid w:val="00767EA9"/>
    <w:rsid w:val="00784287"/>
    <w:rsid w:val="00787CAF"/>
    <w:rsid w:val="00792328"/>
    <w:rsid w:val="007B4469"/>
    <w:rsid w:val="007D79CF"/>
    <w:rsid w:val="007E1A73"/>
    <w:rsid w:val="00811E50"/>
    <w:rsid w:val="00812C3F"/>
    <w:rsid w:val="00816216"/>
    <w:rsid w:val="00832241"/>
    <w:rsid w:val="00834D92"/>
    <w:rsid w:val="0083576D"/>
    <w:rsid w:val="00847202"/>
    <w:rsid w:val="00865CC1"/>
    <w:rsid w:val="008702AC"/>
    <w:rsid w:val="00875F10"/>
    <w:rsid w:val="0087734B"/>
    <w:rsid w:val="008825E0"/>
    <w:rsid w:val="00896FB2"/>
    <w:rsid w:val="008A22C6"/>
    <w:rsid w:val="008B6AA6"/>
    <w:rsid w:val="008B7C29"/>
    <w:rsid w:val="008D47B5"/>
    <w:rsid w:val="008E1B6D"/>
    <w:rsid w:val="008E4AD9"/>
    <w:rsid w:val="008E681A"/>
    <w:rsid w:val="008F239D"/>
    <w:rsid w:val="00906DF2"/>
    <w:rsid w:val="009134F8"/>
    <w:rsid w:val="00926886"/>
    <w:rsid w:val="0093538F"/>
    <w:rsid w:val="00937CD1"/>
    <w:rsid w:val="0094430E"/>
    <w:rsid w:val="00956BCE"/>
    <w:rsid w:val="00963EFC"/>
    <w:rsid w:val="0096764D"/>
    <w:rsid w:val="009772D2"/>
    <w:rsid w:val="009820CD"/>
    <w:rsid w:val="00985DCF"/>
    <w:rsid w:val="00986CA0"/>
    <w:rsid w:val="009872BA"/>
    <w:rsid w:val="009A0B18"/>
    <w:rsid w:val="009A341E"/>
    <w:rsid w:val="009A368F"/>
    <w:rsid w:val="009B3A6F"/>
    <w:rsid w:val="009B7B39"/>
    <w:rsid w:val="009C0C63"/>
    <w:rsid w:val="009C301C"/>
    <w:rsid w:val="009C467B"/>
    <w:rsid w:val="009C4DED"/>
    <w:rsid w:val="009C63AC"/>
    <w:rsid w:val="009D5933"/>
    <w:rsid w:val="009E4AD0"/>
    <w:rsid w:val="009F2555"/>
    <w:rsid w:val="00A0784F"/>
    <w:rsid w:val="00A078FF"/>
    <w:rsid w:val="00A12A62"/>
    <w:rsid w:val="00A20C1D"/>
    <w:rsid w:val="00A23182"/>
    <w:rsid w:val="00A35217"/>
    <w:rsid w:val="00A428CA"/>
    <w:rsid w:val="00A76A39"/>
    <w:rsid w:val="00A837C0"/>
    <w:rsid w:val="00A931C4"/>
    <w:rsid w:val="00AA2370"/>
    <w:rsid w:val="00AB5B0B"/>
    <w:rsid w:val="00AB6858"/>
    <w:rsid w:val="00AB688C"/>
    <w:rsid w:val="00AB762F"/>
    <w:rsid w:val="00AC1C9A"/>
    <w:rsid w:val="00AC5E23"/>
    <w:rsid w:val="00AE7355"/>
    <w:rsid w:val="00AF2D22"/>
    <w:rsid w:val="00AF6AA1"/>
    <w:rsid w:val="00B019AB"/>
    <w:rsid w:val="00B24BF4"/>
    <w:rsid w:val="00B362A5"/>
    <w:rsid w:val="00B523CE"/>
    <w:rsid w:val="00B54253"/>
    <w:rsid w:val="00B61C01"/>
    <w:rsid w:val="00B631CD"/>
    <w:rsid w:val="00B668E7"/>
    <w:rsid w:val="00B727D7"/>
    <w:rsid w:val="00B84B35"/>
    <w:rsid w:val="00B9624E"/>
    <w:rsid w:val="00B971B2"/>
    <w:rsid w:val="00BA61AF"/>
    <w:rsid w:val="00BC2770"/>
    <w:rsid w:val="00BD768D"/>
    <w:rsid w:val="00BE053D"/>
    <w:rsid w:val="00BE7FA2"/>
    <w:rsid w:val="00BF4CF0"/>
    <w:rsid w:val="00BF57C5"/>
    <w:rsid w:val="00C045A6"/>
    <w:rsid w:val="00C22A15"/>
    <w:rsid w:val="00C27BA4"/>
    <w:rsid w:val="00C30495"/>
    <w:rsid w:val="00C32EBC"/>
    <w:rsid w:val="00C61F8E"/>
    <w:rsid w:val="00C71703"/>
    <w:rsid w:val="00C86AED"/>
    <w:rsid w:val="00CA16BA"/>
    <w:rsid w:val="00CD4AC7"/>
    <w:rsid w:val="00CE4AFC"/>
    <w:rsid w:val="00D07137"/>
    <w:rsid w:val="00D1577F"/>
    <w:rsid w:val="00D23A78"/>
    <w:rsid w:val="00D35819"/>
    <w:rsid w:val="00D46352"/>
    <w:rsid w:val="00D4798D"/>
    <w:rsid w:val="00D522F3"/>
    <w:rsid w:val="00D64A4F"/>
    <w:rsid w:val="00D66BAB"/>
    <w:rsid w:val="00D7548E"/>
    <w:rsid w:val="00D8596E"/>
    <w:rsid w:val="00D87EBE"/>
    <w:rsid w:val="00D9598C"/>
    <w:rsid w:val="00DA4EDB"/>
    <w:rsid w:val="00DA614C"/>
    <w:rsid w:val="00DB1EBD"/>
    <w:rsid w:val="00DB27CA"/>
    <w:rsid w:val="00DC36F0"/>
    <w:rsid w:val="00DC4900"/>
    <w:rsid w:val="00DF6889"/>
    <w:rsid w:val="00E0250D"/>
    <w:rsid w:val="00E215C7"/>
    <w:rsid w:val="00E255D4"/>
    <w:rsid w:val="00E25C8F"/>
    <w:rsid w:val="00E2662F"/>
    <w:rsid w:val="00E34EA2"/>
    <w:rsid w:val="00E36239"/>
    <w:rsid w:val="00E435D4"/>
    <w:rsid w:val="00E57F52"/>
    <w:rsid w:val="00E63BB6"/>
    <w:rsid w:val="00E66C36"/>
    <w:rsid w:val="00E67EC7"/>
    <w:rsid w:val="00E70778"/>
    <w:rsid w:val="00E71AA9"/>
    <w:rsid w:val="00E80A67"/>
    <w:rsid w:val="00E82627"/>
    <w:rsid w:val="00E83E4B"/>
    <w:rsid w:val="00EB41D7"/>
    <w:rsid w:val="00EC3D9F"/>
    <w:rsid w:val="00ED2268"/>
    <w:rsid w:val="00EE1F34"/>
    <w:rsid w:val="00EE42A8"/>
    <w:rsid w:val="00F0790E"/>
    <w:rsid w:val="00F12125"/>
    <w:rsid w:val="00F27A47"/>
    <w:rsid w:val="00F31492"/>
    <w:rsid w:val="00F31B40"/>
    <w:rsid w:val="00F44C1C"/>
    <w:rsid w:val="00F50767"/>
    <w:rsid w:val="00F52722"/>
    <w:rsid w:val="00F52D1C"/>
    <w:rsid w:val="00F62655"/>
    <w:rsid w:val="00F6435A"/>
    <w:rsid w:val="00F863A4"/>
    <w:rsid w:val="00F86AA5"/>
    <w:rsid w:val="00F90694"/>
    <w:rsid w:val="00F91D56"/>
    <w:rsid w:val="00FA2594"/>
    <w:rsid w:val="00FB3617"/>
    <w:rsid w:val="00FB4236"/>
    <w:rsid w:val="00FB4E51"/>
    <w:rsid w:val="00FB56FE"/>
    <w:rsid w:val="00FB575A"/>
    <w:rsid w:val="00FB774E"/>
    <w:rsid w:val="00FB7864"/>
    <w:rsid w:val="00FC2DCF"/>
    <w:rsid w:val="00FC6CDF"/>
    <w:rsid w:val="00FE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50FCF"/>
  <w15:chartTrackingRefBased/>
  <w15:docId w15:val="{3F59DD26-7926-4219-9235-CF3B2D0A5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orneldev.pro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0rnel\AppData\Roaming\Microsoft\Templates\Restaurant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4553A4-F67E-440A-92D3-C1C550999C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Restaurant manager resume.dotx</Template>
  <TotalTime>82</TotalTime>
  <Pages>2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C0rnel</dc:creator>
  <cp:keywords/>
  <cp:lastModifiedBy>Cornel Stoica</cp:lastModifiedBy>
  <cp:revision>375</cp:revision>
  <dcterms:created xsi:type="dcterms:W3CDTF">2024-07-25T05:55:00Z</dcterms:created>
  <dcterms:modified xsi:type="dcterms:W3CDTF">2025-10-11T19:48:00Z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